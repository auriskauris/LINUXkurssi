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666677E2" w14:textId="77777777" w:rsidTr="00515758">
        <w:tc>
          <w:tcPr>
            <w:tcW w:w="5382" w:type="dxa"/>
          </w:tcPr>
          <w:p w14:paraId="7D10FE4B" w14:textId="25EE104B" w:rsidR="00515758" w:rsidRPr="00AC12FB" w:rsidRDefault="00AC12FB" w:rsidP="00AC12FB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  <w:lang w:val="en-US"/>
              </w:rPr>
            </w:pPr>
            <w:r w:rsidRPr="00AC12FB">
              <w:rPr>
                <w:rFonts w:cs="Arial"/>
                <w:lang w:val="en-US"/>
              </w:rPr>
              <w:t>Aura Putkonen</w:t>
            </w:r>
          </w:p>
          <w:p w14:paraId="25C1CA70" w14:textId="77777777" w:rsidR="00515758" w:rsidRDefault="000A47BD" w:rsidP="00AC12FB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</w:t>
            </w:r>
            <w:r w:rsidR="00AC12FB">
              <w:rPr>
                <w:lang w:val="en-US"/>
              </w:rPr>
              <w:t>es</w:t>
            </w:r>
          </w:p>
          <w:p w14:paraId="4AE06FA5" w14:textId="682B66AE" w:rsidR="00AC12FB" w:rsidRPr="00AC12FB" w:rsidRDefault="00AC12FB" w:rsidP="00AC12FB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AC12FB">
              <w:rPr>
                <w:lang w:val="en-US"/>
              </w:rPr>
              <w:t>Linux-palvelimet - ICI003AS2A-3021</w:t>
            </w:r>
          </w:p>
        </w:tc>
        <w:tc>
          <w:tcPr>
            <w:tcW w:w="3827" w:type="dxa"/>
          </w:tcPr>
          <w:p w14:paraId="1F27F671" w14:textId="77777777" w:rsidR="00515758" w:rsidRDefault="00044233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F7A366ACC6FD43F9B2DC0CE619052BE2"/>
                </w:placeholder>
                <w15:dataBinding w:prefixMappings="" w:xpath="/metatiedot[1]/asiakirjatyyppi[1]" w:storeItemID="{1AD45E6F-54ED-40F5-920A-A600CBAE9277}" w16sdtdh:storeItemChecksum="rsNttQ=="/>
              </w:sdtPr>
              <w:sdtEndPr/>
              <w:sdtContent>
                <w:r w:rsidR="00167780">
                  <w:rPr>
                    <w:rStyle w:val="BoldChar"/>
                  </w:rPr>
                  <w:t>Document type</w:t>
                </w:r>
              </w:sdtContent>
            </w:sdt>
          </w:p>
          <w:p w14:paraId="5B261D4C" w14:textId="77777777" w:rsidR="00515758" w:rsidRDefault="00044233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BE79BBCC8DC84B65BCF5C8A242117F38"/>
                </w:placeholder>
                <w:dataBinding w:prefixMappings="" w:xpath="/metatiedot[1]/päivämäärä[1]" w:storeItemID="{1AD45E6F-54ED-40F5-920A-A600CBAE9277}"/>
                <w:date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0A47BD">
                  <w:rPr>
                    <w:rFonts w:cs="Arial"/>
                  </w:rPr>
                  <w:t>Pick date</w:t>
                </w:r>
                <w:r w:rsidR="00B109F7">
                  <w:rPr>
                    <w:rFonts w:cs="Arial"/>
                  </w:rPr>
                  <w:t xml:space="preserve"> </w:t>
                </w:r>
              </w:sdtContent>
            </w:sdt>
          </w:p>
        </w:tc>
        <w:tc>
          <w:tcPr>
            <w:tcW w:w="702" w:type="dxa"/>
          </w:tcPr>
          <w:p w14:paraId="603EDB0D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0412041A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42341B9B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C5C57F2663BE4E8FBEEC2C4C9958F51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C3A00BD" w14:textId="1272804C" w:rsidR="000A47BD" w:rsidRDefault="00AC12FB" w:rsidP="00AC12FB">
          <w:pPr>
            <w:pStyle w:val="Heading1"/>
            <w:rPr>
              <w:lang w:val="en-GB"/>
            </w:rPr>
          </w:pPr>
          <w:r w:rsidRPr="00AC12FB">
            <w:rPr>
              <w:lang w:val="en-GB"/>
            </w:rPr>
            <w:t>Raportti 7</w:t>
          </w:r>
        </w:p>
      </w:sdtContent>
    </w:sdt>
    <w:p w14:paraId="610BCED8" w14:textId="10BFBDBC" w:rsidR="00AC12FB" w:rsidRDefault="00AC12FB" w:rsidP="00AC12FB">
      <w:pPr>
        <w:pStyle w:val="BodyText"/>
        <w:rPr>
          <w:lang w:val="en-GB"/>
        </w:rPr>
      </w:pPr>
      <w:r>
        <w:rPr>
          <w:noProof/>
        </w:rPr>
        <w:drawing>
          <wp:inline distT="0" distB="0" distL="0" distR="0" wp14:anchorId="26DE8A59" wp14:editId="210CEB4A">
            <wp:extent cx="5842635" cy="4655969"/>
            <wp:effectExtent l="0" t="0" r="5715" b="0"/>
            <wp:docPr id="6855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4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329" cy="46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BF60" w14:textId="5AFDE4D8" w:rsidR="00AC12FB" w:rsidRDefault="00AC12FB" w:rsidP="00AC12FB">
      <w:pPr>
        <w:pStyle w:val="BodyText"/>
        <w:rPr>
          <w:noProof/>
        </w:rPr>
      </w:pPr>
      <w:r w:rsidRPr="00AC12FB">
        <w:t xml:space="preserve">Ensiksi tarkisteltu .basrc-tiedostoa komennolla </w:t>
      </w:r>
      <w:r w:rsidRPr="00AC12FB">
        <w:t>nano ~/.bashrc</w:t>
      </w:r>
      <w:r>
        <w:t xml:space="preserve"> ja sitten varmuuskopioitu se komennolla </w:t>
      </w:r>
      <w:r w:rsidRPr="00AC12FB">
        <w:t>cp ~/.bashrc ~/.bashrc.backup</w:t>
      </w:r>
      <w:r>
        <w:t>. Tarkistetaan vielä, että backuppi onnistui:</w:t>
      </w:r>
      <w:r w:rsidRPr="00AC12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C3AF0D" wp14:editId="0B0605B9">
            <wp:extent cx="5979113" cy="623766"/>
            <wp:effectExtent l="0" t="0" r="3175" b="5080"/>
            <wp:docPr id="128569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91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922" cy="6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9F9" w14:textId="212C19B3" w:rsidR="00AC12FB" w:rsidRDefault="00AC12FB" w:rsidP="00AC12FB">
      <w:pPr>
        <w:pStyle w:val="BodyText"/>
      </w:pPr>
      <w:r>
        <w:rPr>
          <w:noProof/>
        </w:rPr>
        <w:drawing>
          <wp:inline distT="0" distB="0" distL="0" distR="0" wp14:anchorId="2F14D6AC" wp14:editId="4D7C4539">
            <wp:extent cx="4362450" cy="800100"/>
            <wp:effectExtent l="0" t="0" r="0" b="0"/>
            <wp:docPr id="914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^sitten kävin lisäämässä Hello Linuxuser (eli minun pääkäyttäjä kun nimesin sen aiemmin kurssila vahingossa uusiksi).</w:t>
      </w:r>
      <w:r w:rsidR="000F75A1">
        <w:t xml:space="preserve"> Lisäsin kaksi aliasta (tai pikakomentoa): </w:t>
      </w:r>
      <w:r>
        <w:rPr>
          <w:vanish/>
        </w:rPr>
        <w:t>Hlko,kolpö,</w:t>
      </w:r>
    </w:p>
    <w:p w14:paraId="1C6AFC60" w14:textId="032D3D01" w:rsidR="000F75A1" w:rsidRDefault="000F75A1" w:rsidP="00AC12FB">
      <w:pPr>
        <w:pStyle w:val="BodyText"/>
        <w:rPr>
          <w:lang w:val="en-US"/>
        </w:rPr>
      </w:pPr>
      <w:r w:rsidRPr="000F75A1">
        <w:rPr>
          <w:lang w:val="en-US"/>
        </w:rPr>
        <w:lastRenderedPageBreak/>
        <w:t>Update ajaa sudo apt updaten: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98A01F0" wp14:editId="3FE692CF">
            <wp:extent cx="5747101" cy="1382757"/>
            <wp:effectExtent l="0" t="0" r="6350" b="8255"/>
            <wp:docPr id="7036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85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877" cy="138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3EB" w14:textId="1B93DF98" w:rsidR="000F75A1" w:rsidRDefault="000F75A1" w:rsidP="00AC12FB">
      <w:pPr>
        <w:pStyle w:val="BodyText"/>
      </w:pPr>
      <w:r w:rsidRPr="000F75A1">
        <w:t>Ja ll ajaa ls -la:</w:t>
      </w:r>
    </w:p>
    <w:p w14:paraId="712B6D14" w14:textId="1F0B6318" w:rsidR="000F75A1" w:rsidRDefault="000F75A1" w:rsidP="00AC12FB">
      <w:pPr>
        <w:pStyle w:val="BodyText"/>
      </w:pPr>
      <w:r>
        <w:rPr>
          <w:noProof/>
        </w:rPr>
        <w:drawing>
          <wp:inline distT="0" distB="0" distL="0" distR="0" wp14:anchorId="12E54F7C" wp14:editId="6A6E09A9">
            <wp:extent cx="5605650" cy="4073857"/>
            <wp:effectExtent l="0" t="0" r="0" b="3175"/>
            <wp:docPr id="7232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40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752" cy="40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5635" w14:textId="7E2205FA" w:rsidR="000F75A1" w:rsidRPr="000F75A1" w:rsidRDefault="000F75A1" w:rsidP="000F75A1">
      <w:pPr>
        <w:pStyle w:val="BodyText"/>
      </w:pPr>
      <w:r w:rsidRPr="000F75A1">
        <w:t xml:space="preserve">Nykyiset arvot saadaan: </w:t>
      </w:r>
      <w:r w:rsidRPr="000F75A1">
        <w:t>echo $HISTFILESIZE</w:t>
      </w:r>
      <w:r w:rsidRPr="000F75A1">
        <w:t xml:space="preserve"> ja</w:t>
      </w:r>
      <w:r w:rsidRPr="000F75A1">
        <w:t xml:space="preserve"> $HISTSIZE</w:t>
      </w:r>
      <w:r>
        <w:t xml:space="preserve"> (1000 &amp; 2000)</w:t>
      </w:r>
    </w:p>
    <w:p w14:paraId="068544CE" w14:textId="7E970370" w:rsidR="000F75A1" w:rsidRDefault="000F75A1" w:rsidP="000F75A1">
      <w:pPr>
        <w:pStyle w:val="BodyText"/>
      </w:pPr>
      <w:r>
        <w:t>Tuplasin ne käyttämällä nanoa joten ne ovat nyt 2000 &amp; 4000:</w:t>
      </w:r>
      <w:r>
        <w:br/>
      </w:r>
      <w:r>
        <w:rPr>
          <w:noProof/>
        </w:rPr>
        <w:drawing>
          <wp:inline distT="0" distB="0" distL="0" distR="0" wp14:anchorId="5FF78297" wp14:editId="3088CAC2">
            <wp:extent cx="3122210" cy="1468525"/>
            <wp:effectExtent l="0" t="0" r="2540" b="0"/>
            <wp:docPr id="283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0708" cy="14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3687" w14:textId="4720C52A" w:rsidR="000F75A1" w:rsidRDefault="000F75A1" w:rsidP="000F75A1">
      <w:pPr>
        <w:pStyle w:val="BodyText"/>
        <w:rPr>
          <w:color w:val="000000" w:themeColor="text1"/>
        </w:rPr>
      </w:pPr>
      <w:r>
        <w:lastRenderedPageBreak/>
        <w:t>HISTSIZE määrittää shellin komentohistorian säilytysmäärän ja HISTFI</w:t>
      </w:r>
      <w:r w:rsidRPr="000F75A1">
        <w:rPr>
          <w:color w:val="000000" w:themeColor="text1"/>
          <w:rPrChange w:id="0" w:author="Putkonen Aura" w:date="2026-10-02T09:38:00Z" w16du:dateUtc="2026-10-02T06:38:00Z">
            <w:rPr/>
          </w:rPrChange>
        </w:rPr>
        <w:t>L</w:t>
      </w:r>
      <w:r w:rsidRPr="000F75A1">
        <w:rPr>
          <w:color w:val="000000" w:themeColor="text1"/>
          <w:rPrChange w:id="1" w:author="Putkonen Aura" w:date="2026-10-02T09:38:00Z" w16du:dateUtc="2026-10-02T06:38:00Z">
            <w:rPr/>
          </w:rPrChange>
        </w:rPr>
        <w:t>ESIZE</w:t>
      </w:r>
      <w:r>
        <w:rPr>
          <w:color w:val="000000" w:themeColor="text1"/>
        </w:rPr>
        <w:t xml:space="preserve"> sanelee montako komentoa talletetaan  bash_history-tiedostoon. Etenkin nyt Linux-käytön alussa helpottaa, kun </w:t>
      </w:r>
      <w:r w:rsidR="00EC634C">
        <w:rPr>
          <w:color w:val="000000" w:themeColor="text1"/>
        </w:rPr>
        <w:t xml:space="preserve">en muista komentoja ulkoa niin löydän ne historiasta. </w:t>
      </w:r>
      <w:r>
        <w:rPr>
          <w:color w:val="000000" w:themeColor="text1"/>
        </w:rPr>
        <w:t>Tervetulobannerin aavulla näen, että sisäänkirjautuminen on onnistunut ja lisätyt alias-komennot ovat useimmiten käytettyjä komentojani.</w:t>
      </w:r>
    </w:p>
    <w:p w14:paraId="3692D1BF" w14:textId="4E0FA260" w:rsidR="00EC634C" w:rsidRDefault="00EC634C" w:rsidP="00EC634C">
      <w:pPr>
        <w:pStyle w:val="Heading2"/>
      </w:pPr>
      <w:r>
        <w:t>SKRIPTI</w:t>
      </w:r>
    </w:p>
    <w:p w14:paraId="6B0C28E8" w14:textId="5104CA73" w:rsidR="00EC634C" w:rsidRDefault="00EC634C" w:rsidP="00EC634C">
      <w:pPr>
        <w:pStyle w:val="BodyText"/>
      </w:pPr>
      <w:r>
        <w:rPr>
          <w:noProof/>
        </w:rPr>
        <w:drawing>
          <wp:inline distT="0" distB="0" distL="0" distR="0" wp14:anchorId="3FD773B8" wp14:editId="45F34360">
            <wp:extent cx="5318646" cy="609071"/>
            <wp:effectExtent l="0" t="0" r="0" b="635"/>
            <wp:docPr id="9063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2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6917" cy="61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F4FB" w14:textId="3C564BC1" w:rsidR="00EC634C" w:rsidRDefault="00EC634C" w:rsidP="00EC634C">
      <w:pPr>
        <w:pStyle w:val="BodyText"/>
      </w:pPr>
      <w:r>
        <w:rPr>
          <w:noProof/>
        </w:rPr>
        <w:drawing>
          <wp:inline distT="0" distB="0" distL="0" distR="0" wp14:anchorId="55A501F4" wp14:editId="3648DB7D">
            <wp:extent cx="5743575" cy="1857375"/>
            <wp:effectExtent l="0" t="0" r="9525" b="9525"/>
            <wp:docPr id="15259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2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0957" w14:textId="47D9B44D" w:rsidR="00EC634C" w:rsidRPr="00EC634C" w:rsidRDefault="00EC634C" w:rsidP="00EC634C">
      <w:pPr>
        <w:pStyle w:val="BodyText"/>
      </w:pPr>
      <w:r>
        <w:t>Eli lisätty skripti, joka listaa tämänhetkisen kirjautuneen käyttäjän sekä päivämäärän ja kirjoittaa ne tiedostoon project/info.txt.</w:t>
      </w:r>
    </w:p>
    <w:sectPr w:rsidR="00EC634C" w:rsidRPr="00EC634C" w:rsidSect="00A61004">
      <w:headerReference w:type="default" r:id="rId19"/>
      <w:headerReference w:type="first" r:id="rId20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C3C9" w14:textId="77777777" w:rsidR="00044233" w:rsidRDefault="00044233" w:rsidP="005B6516">
      <w:pPr>
        <w:spacing w:line="240" w:lineRule="auto"/>
      </w:pPr>
      <w:r>
        <w:separator/>
      </w:r>
    </w:p>
    <w:p w14:paraId="7C2AB4A8" w14:textId="77777777" w:rsidR="00044233" w:rsidRDefault="00044233"/>
  </w:endnote>
  <w:endnote w:type="continuationSeparator" w:id="0">
    <w:p w14:paraId="7233065F" w14:textId="77777777" w:rsidR="00044233" w:rsidRDefault="00044233" w:rsidP="005B6516">
      <w:pPr>
        <w:spacing w:line="240" w:lineRule="auto"/>
      </w:pPr>
      <w:r>
        <w:continuationSeparator/>
      </w:r>
    </w:p>
    <w:p w14:paraId="2A88512A" w14:textId="77777777" w:rsidR="00044233" w:rsidRDefault="000442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292A" w14:textId="77777777" w:rsidR="00044233" w:rsidRDefault="00044233" w:rsidP="005B6516">
      <w:pPr>
        <w:spacing w:line="240" w:lineRule="auto"/>
      </w:pPr>
      <w:r>
        <w:separator/>
      </w:r>
    </w:p>
    <w:p w14:paraId="260E199C" w14:textId="77777777" w:rsidR="00044233" w:rsidRDefault="00044233"/>
  </w:footnote>
  <w:footnote w:type="continuationSeparator" w:id="0">
    <w:p w14:paraId="44E58EDF" w14:textId="77777777" w:rsidR="00044233" w:rsidRDefault="00044233" w:rsidP="005B6516">
      <w:pPr>
        <w:spacing w:line="240" w:lineRule="auto"/>
      </w:pPr>
      <w:r>
        <w:continuationSeparator/>
      </w:r>
    </w:p>
    <w:p w14:paraId="35A6D010" w14:textId="77777777" w:rsidR="00044233" w:rsidRDefault="000442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21AB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766D5311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52D600" w14:textId="77777777" w:rsidTr="009A0C12">
      <w:trPr>
        <w:trHeight w:val="416"/>
      </w:trPr>
      <w:tc>
        <w:tcPr>
          <w:tcW w:w="5240" w:type="dxa"/>
        </w:tcPr>
        <w:p w14:paraId="5B18AAFC" w14:textId="77777777" w:rsidR="009A0C12" w:rsidRPr="00E55197" w:rsidRDefault="00044233" w:rsidP="009F2044">
          <w:pPr>
            <w:pStyle w:val="HeaderPagenumber"/>
            <w:tabs>
              <w:tab w:val="left" w:pos="5216"/>
              <w:tab w:val="left" w:pos="9129"/>
            </w:tabs>
            <w:ind w:left="-110"/>
            <w:jc w:val="left"/>
            <w:rPr>
              <w:rFonts w:cs="Arial"/>
              <w:lang w:val="en-GB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rsNttQ=="/>
            </w:sdtPr>
            <w:sdtEndPr/>
            <w:sdtContent>
              <w:r w:rsidR="000A47BD" w:rsidRPr="000A47BD">
                <w:rPr>
                  <w:rFonts w:cs="Arial"/>
                  <w:lang w:val="en-GB"/>
                </w:rPr>
                <w:t>Name/names</w:t>
              </w:r>
            </w:sdtContent>
          </w:sdt>
        </w:p>
        <w:p w14:paraId="5C647EDB" w14:textId="77777777" w:rsidR="00E55197" w:rsidRDefault="00E55197" w:rsidP="00E55197">
          <w:pPr>
            <w:pStyle w:val="Header"/>
            <w:tabs>
              <w:tab w:val="clear" w:pos="4513"/>
              <w:tab w:val="clear" w:pos="9026"/>
              <w:tab w:val="clear" w:pos="9071"/>
            </w:tabs>
            <w:ind w:left="-110"/>
            <w:rPr>
              <w:lang w:val="en-US"/>
            </w:rPr>
          </w:pPr>
          <w:r w:rsidRPr="00EC4AC2">
            <w:rPr>
              <w:lang w:val="en-US"/>
            </w:rPr>
            <w:t>Haaga-Helia University of Applied Sciences</w:t>
          </w:r>
        </w:p>
        <w:p w14:paraId="16637453" w14:textId="77777777" w:rsidR="009A0C12" w:rsidRPr="00963CA4" w:rsidRDefault="00044233" w:rsidP="009F2044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-11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rsNttQ=="/>
            </w:sdtPr>
            <w:sdtEndPr/>
            <w:sdtContent>
              <w:r w:rsidR="000A47BD" w:rsidRPr="000A47BD">
                <w:rPr>
                  <w:rFonts w:cs="Arial"/>
                  <w:lang w:val="en-GB"/>
                </w:rPr>
                <w:t xml:space="preserve">Course </w:t>
              </w:r>
              <w:r w:rsidR="000A47BD">
                <w:rPr>
                  <w:rFonts w:cs="Arial"/>
                  <w:lang w:val="en-GB"/>
                </w:rPr>
                <w:t>code</w:t>
              </w:r>
            </w:sdtContent>
          </w:sdt>
        </w:p>
        <w:p w14:paraId="007242B0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3A7505B2" w14:textId="77777777" w:rsidR="009A0C12" w:rsidRDefault="00044233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rsNttQ=="/>
            </w:sdtPr>
            <w:sdtEndPr/>
            <w:sdtContent>
              <w:r w:rsidR="00167780">
                <w:rPr>
                  <w:rStyle w:val="BoldChar"/>
                </w:rPr>
                <w:t>Document type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6685A81" w14:textId="77777777" w:rsidR="00B109F7" w:rsidRDefault="00044233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0A47BD">
                <w:rPr>
                  <w:rFonts w:cs="Arial"/>
                </w:rPr>
                <w:t xml:space="preserve">Pick date </w:t>
              </w:r>
            </w:sdtContent>
          </w:sdt>
        </w:p>
      </w:tc>
      <w:tc>
        <w:tcPr>
          <w:tcW w:w="702" w:type="dxa"/>
        </w:tcPr>
        <w:p w14:paraId="5C64C7D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01E88A82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51163BCC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7DB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3A4C7ED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3AAE223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1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3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4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1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4"/>
  </w:num>
  <w:num w:numId="2" w16cid:durableId="1530529121">
    <w:abstractNumId w:val="13"/>
  </w:num>
  <w:num w:numId="3" w16cid:durableId="1350595422">
    <w:abstractNumId w:val="10"/>
  </w:num>
  <w:num w:numId="4" w16cid:durableId="369571512">
    <w:abstractNumId w:val="7"/>
  </w:num>
  <w:num w:numId="5" w16cid:durableId="1994141001">
    <w:abstractNumId w:val="12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1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utkonen Aura">
    <w15:presenceInfo w15:providerId="AD" w15:userId="S::bia060@myy.haaga-helia.fi::feefbf1f-e0db-4263-9165-ce06578d4c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FB"/>
    <w:rsid w:val="0000076C"/>
    <w:rsid w:val="0002268D"/>
    <w:rsid w:val="00031F0C"/>
    <w:rsid w:val="00037310"/>
    <w:rsid w:val="00044233"/>
    <w:rsid w:val="00045FD1"/>
    <w:rsid w:val="0004764B"/>
    <w:rsid w:val="00091425"/>
    <w:rsid w:val="000947DB"/>
    <w:rsid w:val="000A3B86"/>
    <w:rsid w:val="000A47BD"/>
    <w:rsid w:val="000B12F1"/>
    <w:rsid w:val="000C5C46"/>
    <w:rsid w:val="000F3B13"/>
    <w:rsid w:val="000F6929"/>
    <w:rsid w:val="000F75A1"/>
    <w:rsid w:val="00112F6E"/>
    <w:rsid w:val="00135021"/>
    <w:rsid w:val="00167780"/>
    <w:rsid w:val="00172D58"/>
    <w:rsid w:val="00184F4C"/>
    <w:rsid w:val="00193AFD"/>
    <w:rsid w:val="001B44D7"/>
    <w:rsid w:val="001C1B02"/>
    <w:rsid w:val="0024159C"/>
    <w:rsid w:val="0026702C"/>
    <w:rsid w:val="002814FE"/>
    <w:rsid w:val="0028698A"/>
    <w:rsid w:val="00290D75"/>
    <w:rsid w:val="002C2AB0"/>
    <w:rsid w:val="002C741F"/>
    <w:rsid w:val="002D2945"/>
    <w:rsid w:val="002E555D"/>
    <w:rsid w:val="002F38B6"/>
    <w:rsid w:val="002F7AA9"/>
    <w:rsid w:val="00331534"/>
    <w:rsid w:val="00347CFC"/>
    <w:rsid w:val="00366110"/>
    <w:rsid w:val="00366A4E"/>
    <w:rsid w:val="00385B54"/>
    <w:rsid w:val="003B7FF5"/>
    <w:rsid w:val="003C54B6"/>
    <w:rsid w:val="003D2D27"/>
    <w:rsid w:val="003F417D"/>
    <w:rsid w:val="00402C40"/>
    <w:rsid w:val="00463F17"/>
    <w:rsid w:val="0049582E"/>
    <w:rsid w:val="004C04BA"/>
    <w:rsid w:val="004D5DFC"/>
    <w:rsid w:val="004D60A8"/>
    <w:rsid w:val="004F18FE"/>
    <w:rsid w:val="0050545C"/>
    <w:rsid w:val="00515758"/>
    <w:rsid w:val="00520E66"/>
    <w:rsid w:val="0052101C"/>
    <w:rsid w:val="00590093"/>
    <w:rsid w:val="005A0F7A"/>
    <w:rsid w:val="005B0B08"/>
    <w:rsid w:val="005B6516"/>
    <w:rsid w:val="005F484F"/>
    <w:rsid w:val="005F5839"/>
    <w:rsid w:val="00615245"/>
    <w:rsid w:val="00633EEB"/>
    <w:rsid w:val="00642A63"/>
    <w:rsid w:val="00696BAC"/>
    <w:rsid w:val="006D1A48"/>
    <w:rsid w:val="006D324E"/>
    <w:rsid w:val="007168A5"/>
    <w:rsid w:val="00720D9D"/>
    <w:rsid w:val="00775599"/>
    <w:rsid w:val="007A457C"/>
    <w:rsid w:val="007B0B60"/>
    <w:rsid w:val="007F16DA"/>
    <w:rsid w:val="00825C67"/>
    <w:rsid w:val="008369B0"/>
    <w:rsid w:val="00856467"/>
    <w:rsid w:val="008645B9"/>
    <w:rsid w:val="008656EB"/>
    <w:rsid w:val="008953DF"/>
    <w:rsid w:val="008D4F08"/>
    <w:rsid w:val="00917031"/>
    <w:rsid w:val="00963CA4"/>
    <w:rsid w:val="00967BA5"/>
    <w:rsid w:val="009854D0"/>
    <w:rsid w:val="009A0C12"/>
    <w:rsid w:val="009E3532"/>
    <w:rsid w:val="009F2044"/>
    <w:rsid w:val="00A0176E"/>
    <w:rsid w:val="00A15FF2"/>
    <w:rsid w:val="00A17ED2"/>
    <w:rsid w:val="00A269D8"/>
    <w:rsid w:val="00A61004"/>
    <w:rsid w:val="00A86597"/>
    <w:rsid w:val="00A97005"/>
    <w:rsid w:val="00AC12FB"/>
    <w:rsid w:val="00AC61DB"/>
    <w:rsid w:val="00B109F7"/>
    <w:rsid w:val="00B4344C"/>
    <w:rsid w:val="00B75498"/>
    <w:rsid w:val="00BD3DE9"/>
    <w:rsid w:val="00BE2574"/>
    <w:rsid w:val="00C2018D"/>
    <w:rsid w:val="00C4579A"/>
    <w:rsid w:val="00C46722"/>
    <w:rsid w:val="00C71DA0"/>
    <w:rsid w:val="00CF2BAF"/>
    <w:rsid w:val="00D12A94"/>
    <w:rsid w:val="00D83F56"/>
    <w:rsid w:val="00D96C0B"/>
    <w:rsid w:val="00DB4890"/>
    <w:rsid w:val="00DC2C96"/>
    <w:rsid w:val="00DE7F77"/>
    <w:rsid w:val="00DF4F1F"/>
    <w:rsid w:val="00DF7E6D"/>
    <w:rsid w:val="00E010C0"/>
    <w:rsid w:val="00E13E3C"/>
    <w:rsid w:val="00E15947"/>
    <w:rsid w:val="00E36226"/>
    <w:rsid w:val="00E3738F"/>
    <w:rsid w:val="00E41293"/>
    <w:rsid w:val="00E55197"/>
    <w:rsid w:val="00E63590"/>
    <w:rsid w:val="00E957C7"/>
    <w:rsid w:val="00E9703C"/>
    <w:rsid w:val="00EB5BF2"/>
    <w:rsid w:val="00EC634C"/>
    <w:rsid w:val="00EF36E9"/>
    <w:rsid w:val="00EF6DB5"/>
    <w:rsid w:val="00F925A7"/>
    <w:rsid w:val="00FB3996"/>
    <w:rsid w:val="00FB4494"/>
    <w:rsid w:val="00FC0392"/>
    <w:rsid w:val="00FC73BE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32416"/>
  <w15:chartTrackingRefBased/>
  <w15:docId w15:val="{44DA0C22-DEE3-4292-AB7A-EE4283EF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  <w:style w:type="paragraph" w:styleId="Revision">
    <w:name w:val="Revision"/>
    <w:hidden/>
    <w:uiPriority w:val="99"/>
    <w:semiHidden/>
    <w:rsid w:val="000F75A1"/>
    <w:pPr>
      <w:spacing w:after="0" w:line="240" w:lineRule="auto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aagahelia.sharepoint.com/sites/Kuvapankki/Office/Thesis%20and%20reports/Assignment-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A366ACC6FD43F9B2DC0CE619052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940A9-5229-4F2D-AA9A-69B323A93E98}"/>
      </w:docPartPr>
      <w:docPartBody>
        <w:p w:rsidR="00E03D26" w:rsidRDefault="00E03D26">
          <w:pPr>
            <w:pStyle w:val="F7A366ACC6FD43F9B2DC0CE619052BE2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9BBCC8DC84B65BCF5C8A242117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9A46D-629F-417B-A47A-075FDB9702F9}"/>
      </w:docPartPr>
      <w:docPartBody>
        <w:p w:rsidR="00E03D26" w:rsidRDefault="00E03D26">
          <w:pPr>
            <w:pStyle w:val="BE79BBCC8DC84B65BCF5C8A242117F38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C5C57F2663BE4E8FBEEC2C4C9958F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D6148-61F2-4C8E-85ED-EEC5566A211E}"/>
      </w:docPartPr>
      <w:docPartBody>
        <w:p w:rsidR="00E03D26" w:rsidRDefault="00E03D26">
          <w:pPr>
            <w:pStyle w:val="C5C57F2663BE4E8FBEEC2C4C9958F510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26"/>
    <w:rsid w:val="00A97005"/>
    <w:rsid w:val="00E0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D31B32A3C5E146AA84881ADA6151E889">
    <w:name w:val="D31B32A3C5E146AA84881ADA6151E889"/>
  </w:style>
  <w:style w:type="paragraph" w:customStyle="1" w:styleId="AB7D5D61BC2D42E0993BFE76BC786496">
    <w:name w:val="AB7D5D61BC2D42E0993BFE76BC786496"/>
  </w:style>
  <w:style w:type="paragraph" w:customStyle="1" w:styleId="F7A366ACC6FD43F9B2DC0CE619052BE2">
    <w:name w:val="F7A366ACC6FD43F9B2DC0CE619052BE2"/>
  </w:style>
  <w:style w:type="paragraph" w:customStyle="1" w:styleId="BE79BBCC8DC84B65BCF5C8A242117F38">
    <w:name w:val="BE79BBCC8DC84B65BCF5C8A242117F38"/>
  </w:style>
  <w:style w:type="paragraph" w:customStyle="1" w:styleId="C5C57F2663BE4E8FBEEC2C4C9958F510">
    <w:name w:val="C5C57F2663BE4E8FBEEC2C4C9958F5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w14:textId="6FDA1229" w:rsidR="00A37C9A" w:rsidRPr="00E36226" w:rsidRDefault="00A37C9A" w:rsidP="00DF7E6D"&gt;&lt;w:r&gt;&lt;w:rPr&gt;&lt;w:rStyle w:val="BoldChar"/&gt;&lt;/w:rPr&gt;&lt;w:t&gt;Document type&lt;/w:t&gt;&lt;/w:r&gt;&lt;/w:p&gt;&lt;w:sectPr w:rsidR="00B67647"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w:pos="4819"/&gt;&lt;w:tab w:val="clear" w:pos="9638"/&gt;&lt;/w:tabs&gt;&lt;/w:pPr&gt;&lt;w:rPr&gt;&lt;w:rFonts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w:pos="4819"/&gt;&lt;w:tab w:val="right" w:pos="9638"/&gt;&lt;/w:tabs&gt;&lt;w:spacing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Pick date 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w14:textId="4FA073A6" w:rsidR="00384B99" w:rsidRPr="00E36226" w:rsidRDefault="00384B99" w:rsidP="00DF7E6D"&gt;&lt;w:r w:rsidRPr="000A47BD"&gt;&lt;w:rPr&gt;&lt;w:rFonts w:cs="Arial"/&gt;&lt;w:lang w:val="en-GB"/&gt;&lt;/w:rPr&gt;&lt;w:t&gt;Course&lt;/w:t&gt;&lt;/w:r&gt;&lt;w:r w:rsidRPr="000A47BD"&gt;&lt;w:rPr&gt;&lt;w:rFonts w:cs="Arial"/&gt;&lt;w:lang w:val="en-GB"/&gt;&lt;/w:rPr&gt;&lt;w:t xml:space="preserve"&gt; &lt;/w:t&gt;&lt;/w:r&gt;&lt;w:r&gt;&lt;w:rPr&gt;&lt;w:rFonts w:cs="Arial"/&gt;&lt;w:lang w:val="en-GB"/&gt;&lt;/w:rPr&gt;&lt;w:t&gt;code&lt;/w:t&gt;&lt;/w:r&gt;&lt;/w:p&gt;&lt;w:sectPr w:rsidR="00514DCA"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w14:textId="5F459F83" w:rsidR="002B4E92" w:rsidRPr="00963CA4" w:rsidRDefault="002B4E92" w:rsidP="00515758"&gt;&lt;w:pPr&gt;&lt;w:rPr&gt;&lt;w:rFonts w:cs="Arial"/&gt;&lt;/w:rPr&gt;&lt;/w:pPr&gt;&lt;w:r w:rsidRPr="000A47BD"&gt;&lt;w:rPr&gt;&lt;w:rFonts w:cs="Arial"/&gt;&lt;w:lang w:val="en-GB"/&gt;&lt;/w:rPr&gt;&lt;w:t&gt;Name/names&lt;/w:t&gt;&lt;/w:r&gt;&lt;/w:p&gt;&lt;w:sectPr w:rsidR="00A45B98" w:rsidRPr="00963CA4"&gt;&lt;w:pgSz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Assignment-template</Template>
  <TotalTime>26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Main Title Reflecting the Document Content</vt:lpstr>
      <vt:lpstr>Asiakirjan sisältöä kuvaava pääotsikko</vt:lpstr>
    </vt:vector>
  </TitlesOfParts>
  <Company>Haaga-Helia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Raportti 7</dc:title>
  <dc:subject/>
  <dc:creator>aura putkonen</dc:creator>
  <cp:keywords/>
  <dc:description/>
  <cp:lastModifiedBy>Putkonen Aura</cp:lastModifiedBy>
  <cp:revision>1</cp:revision>
  <dcterms:created xsi:type="dcterms:W3CDTF">2026-10-02T06:21:00Z</dcterms:created>
  <dcterms:modified xsi:type="dcterms:W3CDTF">2026-10-02T06:47:00Z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