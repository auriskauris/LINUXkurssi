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1B1B5BED" w14:textId="77777777" w:rsidTr="00515758">
        <w:tc>
          <w:tcPr>
            <w:tcW w:w="5382" w:type="dxa"/>
          </w:tcPr>
          <w:p w14:paraId="0697B24E" w14:textId="0475F14E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02D0A0747F1141E584A561E5AB4C17F3"/>
                </w:placeholder>
                <w15:dataBinding w:prefixMappings="" w:xpath="/metatiedot[1]/luottamuksellisuus[1]" w:storeItemID="{1AD45E6F-54ED-40F5-920A-A600CBAE9277}" w16sdtdh:storeItemChecksum="eSpImw=="/>
              </w:sdtPr>
              <w:sdtContent>
                <w:r w:rsidR="00AE6DDC">
                  <w:rPr>
                    <w:rFonts w:cs="Arial"/>
                    <w:lang w:val="en-GB"/>
                  </w:rPr>
                  <w:t>Aura Putkonen</w:t>
                </w:r>
              </w:sdtContent>
            </w:sdt>
          </w:p>
          <w:p w14:paraId="04A00653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sdt>
            <w:sdtPr>
              <w:rPr>
                <w:rFonts w:cs="Arial"/>
              </w:rPr>
              <w:id w:val="-412081189"/>
              <w:placeholder>
                <w:docPart w:val="15ECC3DC6E3D4CD6965AA9F54F4BA127"/>
              </w:placeholder>
              <w15:dataBinding w:prefixMappings="" w:xpath="/metatiedot[1]/numero[1]" w:storeItemID="{1AD45E6F-54ED-40F5-920A-A600CBAE9277}" w16sdtdh:storeItemChecksum="eSpImw=="/>
            </w:sdtPr>
            <w:sdtContent>
              <w:p w14:paraId="0A1F432C" w14:textId="1A37A07C" w:rsidR="00515758" w:rsidRPr="00AE6DDC" w:rsidRDefault="00AE6DDC" w:rsidP="00AE6DDC">
                <w:pPr>
                  <w:pStyle w:val="Header"/>
                  <w:ind w:left="-110"/>
                  <w:rPr>
                    <w:rFonts w:cs="Arial"/>
                    <w:b/>
                    <w:bCs/>
                    <w:lang w:val="en-FI"/>
                  </w:rPr>
                </w:pPr>
                <w:r w:rsidRPr="00AE6DDC">
                  <w:rPr>
                    <w:rFonts w:cs="Arial"/>
                    <w:b/>
                    <w:bCs/>
                    <w:lang w:val="en-FI"/>
                  </w:rPr>
                  <w:t>Linux-palvelimet - ICI003AS2A-3021</w:t>
                </w:r>
              </w:p>
            </w:sdtContent>
          </w:sdt>
        </w:tc>
        <w:tc>
          <w:tcPr>
            <w:tcW w:w="3827" w:type="dxa"/>
          </w:tcPr>
          <w:p w14:paraId="6C60981E" w14:textId="77777777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C41AEE96983448F1AFCB9AB184AE169F"/>
                </w:placeholder>
                <w15:dataBinding w:prefixMappings="" w:xpath="/metatiedot[1]/asiakirjatyyppi[1]" w:storeItemID="{1AD45E6F-54ED-40F5-920A-A600CBAE9277}" w16sdtdh:storeItemChecksum="eSpImw=="/>
              </w:sdtPr>
              <w:sdtContent>
                <w:r w:rsidR="00167780">
                  <w:rPr>
                    <w:rStyle w:val="BoldChar"/>
                  </w:rPr>
                  <w:t>Document type</w:t>
                </w:r>
              </w:sdtContent>
            </w:sdt>
          </w:p>
          <w:p w14:paraId="50B8AC63" w14:textId="531FBDD7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0B7ABC148614EB89A2405994566F553"/>
                </w:placeholder>
                <w:dataBinding w:prefixMappings="" w:xpath="/metatiedot[1]/päivämäärä[1]" w:storeItemID="{1AD45E6F-54ED-40F5-920A-A600CBAE9277}"/>
                <w:date w:fullDate="2026-09-14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AE6DDC">
                  <w:rPr>
                    <w:rFonts w:cs="Arial"/>
                  </w:rPr>
                  <w:t>14.9.2026</w:t>
                </w:r>
              </w:sdtContent>
            </w:sdt>
          </w:p>
        </w:tc>
        <w:tc>
          <w:tcPr>
            <w:tcW w:w="702" w:type="dxa"/>
          </w:tcPr>
          <w:p w14:paraId="57BA249C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03A2521E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534F329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7844D23786AE4F3180D143536EFB029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A8CB3B3" w14:textId="4300EA05" w:rsidR="000A47BD" w:rsidRDefault="00AE6DDC" w:rsidP="00AE6DDC">
          <w:pPr>
            <w:pStyle w:val="Heading1"/>
            <w:rPr>
              <w:lang w:val="en-GB"/>
            </w:rPr>
          </w:pPr>
          <w:r w:rsidRPr="00AE6DDC">
            <w:rPr>
              <w:lang w:val="en-GB"/>
            </w:rPr>
            <w:t>Raportti 4</w:t>
          </w:r>
        </w:p>
      </w:sdtContent>
    </w:sdt>
    <w:p w14:paraId="6520FBCF" w14:textId="60FFC58F" w:rsidR="00F3252A" w:rsidRPr="006B13DD" w:rsidRDefault="00F3252A" w:rsidP="00AE6DDC">
      <w:pPr>
        <w:pStyle w:val="BodyText"/>
      </w:pPr>
      <w:r w:rsidRPr="006B13DD">
        <w:t>Uusi käyttäjä luotu</w:t>
      </w:r>
      <w:r w:rsidR="003C046D">
        <w:t>, tämän tein monta kertaa kun olin aina väärtässä terminaalissa!!!</w:t>
      </w:r>
      <w:r w:rsidRPr="006B13DD">
        <w:t>:</w:t>
      </w:r>
    </w:p>
    <w:p w14:paraId="7686BD50" w14:textId="4F9D6B0F" w:rsidR="00D738E8" w:rsidRDefault="00F3252A" w:rsidP="00AE6DDC">
      <w:pPr>
        <w:pStyle w:val="BodyText"/>
        <w:rPr>
          <w:lang w:val="en-GB"/>
        </w:rPr>
      </w:pPr>
      <w:r>
        <w:rPr>
          <w:noProof/>
        </w:rPr>
        <w:drawing>
          <wp:inline distT="0" distB="0" distL="0" distR="0" wp14:anchorId="0CD547AB" wp14:editId="51FF4546">
            <wp:extent cx="4006215" cy="2816587"/>
            <wp:effectExtent l="0" t="0" r="0" b="3175"/>
            <wp:docPr id="13208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9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261" cy="282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BB09" w14:textId="2040FB39" w:rsidR="00F3252A" w:rsidRDefault="004A191B" w:rsidP="00CB07DF">
      <w:pPr>
        <w:pStyle w:val="BodyText"/>
        <w:ind w:firstLine="1"/>
      </w:pPr>
      <w:r w:rsidRPr="004A191B">
        <w:t>OpenSSH:n asennuksen jälkeen t</w:t>
      </w:r>
      <w:r>
        <w:t>arkistetaan että se on aktiivisena käytössä. Toivon todella että</w:t>
      </w:r>
      <w:r w:rsidR="00CB07DF">
        <w:t xml:space="preserve"> asennus meni oikeaan paikkaan, sillä motivaationi on vaakalaudalla.</w:t>
      </w:r>
      <w:r w:rsidR="003C046D">
        <w:t xml:space="preserve"> Tehtävän selitys ihan lopussa </w:t>
      </w:r>
      <w:r w:rsidR="003C046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6CB839E" w14:textId="418E443F" w:rsidR="00CB07DF" w:rsidRDefault="00300A76" w:rsidP="00CB07DF">
      <w:pPr>
        <w:pStyle w:val="BodyText"/>
        <w:ind w:left="0" w:firstLine="1304"/>
      </w:pPr>
      <w:r>
        <w:rPr>
          <w:noProof/>
        </w:rPr>
        <w:drawing>
          <wp:inline distT="0" distB="0" distL="0" distR="0" wp14:anchorId="09DD04E0" wp14:editId="57038C3C">
            <wp:extent cx="3947160" cy="2587278"/>
            <wp:effectExtent l="0" t="0" r="0" b="3810"/>
            <wp:docPr id="2845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19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638" cy="258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254" w14:textId="7C90E62E" w:rsidR="00CB07DF" w:rsidRDefault="006B13DD" w:rsidP="00CB07DF">
      <w:pPr>
        <w:pStyle w:val="BodyText"/>
        <w:ind w:left="0" w:firstLine="1304"/>
      </w:pPr>
      <w:r>
        <w:rPr>
          <w:noProof/>
        </w:rPr>
        <w:lastRenderedPageBreak/>
        <w:drawing>
          <wp:inline distT="0" distB="0" distL="0" distR="0" wp14:anchorId="5DDB7AB4" wp14:editId="558076AA">
            <wp:extent cx="4480560" cy="2937361"/>
            <wp:effectExtent l="0" t="0" r="0" b="0"/>
            <wp:docPr id="66128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8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5569" cy="294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6756C" wp14:editId="4092CF59">
            <wp:extent cx="5242560" cy="2413871"/>
            <wp:effectExtent l="0" t="0" r="0" b="5715"/>
            <wp:docPr id="8297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76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6059" cy="24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E7C3" w14:textId="34DC73EA" w:rsidR="006B13DD" w:rsidRDefault="00913D4F" w:rsidP="00CB07DF">
      <w:pPr>
        <w:pStyle w:val="BodyText"/>
        <w:ind w:left="0" w:firstLine="1304"/>
      </w:pPr>
      <w:r>
        <w:rPr>
          <w:noProof/>
        </w:rPr>
        <w:drawing>
          <wp:inline distT="0" distB="0" distL="0" distR="0" wp14:anchorId="0857A75C" wp14:editId="45895B7E">
            <wp:extent cx="5052060" cy="2614890"/>
            <wp:effectExtent l="0" t="0" r="0" b="0"/>
            <wp:docPr id="201735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55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5448" cy="26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EAFE" w14:textId="078F9CFC" w:rsidR="0074719F" w:rsidRDefault="0074719F" w:rsidP="00E14F1B">
      <w:pPr>
        <w:pStyle w:val="BodyText"/>
      </w:pPr>
    </w:p>
    <w:p w14:paraId="471D12F4" w14:textId="77777777" w:rsidR="0018477A" w:rsidRDefault="0018477A" w:rsidP="00E14F1B">
      <w:pPr>
        <w:pStyle w:val="BodyText"/>
      </w:pPr>
    </w:p>
    <w:p w14:paraId="73CB0FB7" w14:textId="735C3128" w:rsidR="009F3002" w:rsidRPr="004A191B" w:rsidRDefault="002C76CE" w:rsidP="00E14F1B">
      <w:pPr>
        <w:pStyle w:val="BodyText"/>
      </w:pPr>
      <w:r w:rsidRPr="002C76CE">
        <w:drawing>
          <wp:inline distT="0" distB="0" distL="0" distR="0" wp14:anchorId="32D6C0B8" wp14:editId="71912473">
            <wp:extent cx="4680585" cy="2703803"/>
            <wp:effectExtent l="0" t="0" r="5715" b="1905"/>
            <wp:docPr id="15365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8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451" cy="270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2A5E" w14:textId="28025C42" w:rsidR="00F3252A" w:rsidRDefault="003D7227" w:rsidP="00AE6DDC">
      <w:pPr>
        <w:pStyle w:val="BodyText"/>
      </w:pPr>
      <w:r>
        <w:rPr>
          <w:noProof/>
        </w:rPr>
        <w:drawing>
          <wp:inline distT="0" distB="0" distL="0" distR="0" wp14:anchorId="7D9A2684" wp14:editId="4D9A0CD9">
            <wp:extent cx="4537710" cy="2304302"/>
            <wp:effectExtent l="0" t="0" r="0" b="1270"/>
            <wp:docPr id="159557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77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7566" cy="23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A5F7" w14:textId="61DE122D" w:rsidR="00C20627" w:rsidRDefault="006B2490" w:rsidP="00AE6DDC">
      <w:pPr>
        <w:pStyle w:val="BodyText"/>
      </w:pPr>
      <w:r>
        <w:rPr>
          <w:noProof/>
        </w:rPr>
        <w:drawing>
          <wp:inline distT="0" distB="0" distL="0" distR="0" wp14:anchorId="1F6C3166" wp14:editId="14AFE2DC">
            <wp:extent cx="5314950" cy="933450"/>
            <wp:effectExtent l="0" t="0" r="0" b="0"/>
            <wp:docPr id="97329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9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2226" w14:textId="4720EB79" w:rsidR="00830E19" w:rsidRDefault="00830E19" w:rsidP="00AE6DDC">
      <w:pPr>
        <w:pStyle w:val="BodyText"/>
      </w:pPr>
      <w:r>
        <w:rPr>
          <w:noProof/>
        </w:rPr>
        <w:drawing>
          <wp:inline distT="0" distB="0" distL="0" distR="0" wp14:anchorId="54F648AA" wp14:editId="1E4CF3D5">
            <wp:extent cx="5518785" cy="1689958"/>
            <wp:effectExtent l="0" t="0" r="5715" b="5715"/>
            <wp:docPr id="43594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42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3090" cy="169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0769" w14:textId="7EBBA5FA" w:rsidR="00AC6C5C" w:rsidRDefault="009A4868" w:rsidP="00AE6DDC">
      <w:pPr>
        <w:pStyle w:val="BodyText"/>
      </w:pPr>
      <w:r>
        <w:rPr>
          <w:noProof/>
        </w:rPr>
        <w:lastRenderedPageBreak/>
        <w:drawing>
          <wp:inline distT="0" distB="0" distL="0" distR="0" wp14:anchorId="7FDB60E7" wp14:editId="78410A41">
            <wp:extent cx="5204460" cy="1068066"/>
            <wp:effectExtent l="0" t="0" r="0" b="0"/>
            <wp:docPr id="20528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63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4085" cy="10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35A8" w14:textId="4B8DD494" w:rsidR="00311682" w:rsidRDefault="00311682" w:rsidP="00AE6DDC">
      <w:pPr>
        <w:pStyle w:val="BodyText"/>
      </w:pPr>
      <w:r>
        <w:t>Tehtävän selitystä... Eli Azureen on luotu minulle</w:t>
      </w:r>
      <w:r w:rsidR="00922380">
        <w:t xml:space="preserve"> oma virtuaalikone, johon otin suojatun etäyhteyden (SSH). Asensin palomuurin sekä apache-verkko</w:t>
      </w:r>
      <w:r w:rsidR="00712E1D">
        <w:t xml:space="preserve">palvelimen ja tutkin verkkoliikennettä. </w:t>
      </w:r>
    </w:p>
    <w:p w14:paraId="2AD7EF3F" w14:textId="22629340" w:rsidR="007B2E36" w:rsidRDefault="007B2E36" w:rsidP="00AE6DDC">
      <w:pPr>
        <w:pStyle w:val="BodyText"/>
      </w:pPr>
      <w:r>
        <w:t>NGREP:</w:t>
      </w:r>
    </w:p>
    <w:p w14:paraId="3909861E" w14:textId="423CDF4C" w:rsidR="007B2E36" w:rsidRDefault="007B2E36" w:rsidP="007B2E36">
      <w:pPr>
        <w:pStyle w:val="BodyText"/>
        <w:numPr>
          <w:ilvl w:val="0"/>
          <w:numId w:val="17"/>
        </w:numPr>
      </w:pPr>
      <w:r>
        <w:t>Helpompi lukea tekstiprotokollia</w:t>
      </w:r>
    </w:p>
    <w:p w14:paraId="5D68A478" w14:textId="753005E2" w:rsidR="007B2E36" w:rsidRDefault="00F224F7" w:rsidP="007B2E36">
      <w:pPr>
        <w:pStyle w:val="BodyText"/>
        <w:numPr>
          <w:ilvl w:val="0"/>
          <w:numId w:val="17"/>
        </w:numPr>
      </w:pPr>
      <w:r>
        <w:t>Hyvä HHTP-sisällön tutkimiseen</w:t>
      </w:r>
    </w:p>
    <w:p w14:paraId="2010C553" w14:textId="39B411E1" w:rsidR="00F224F7" w:rsidRDefault="00F224F7" w:rsidP="00F224F7">
      <w:pPr>
        <w:pStyle w:val="BodyText"/>
      </w:pPr>
      <w:r>
        <w:t>TCPDUMP:</w:t>
      </w:r>
    </w:p>
    <w:p w14:paraId="4F3D8B12" w14:textId="3C1AE4E4" w:rsidR="00F224F7" w:rsidRDefault="00AE7828" w:rsidP="00F224F7">
      <w:pPr>
        <w:pStyle w:val="BodyText"/>
        <w:numPr>
          <w:ilvl w:val="0"/>
          <w:numId w:val="17"/>
        </w:numPr>
      </w:pPr>
      <w:r>
        <w:t>Alemman tason tietoja</w:t>
      </w:r>
    </w:p>
    <w:p w14:paraId="1D4109ED" w14:textId="4B8DA84F" w:rsidR="00AE7828" w:rsidRDefault="00AE7828" w:rsidP="00F224F7">
      <w:pPr>
        <w:pStyle w:val="BodyText"/>
        <w:numPr>
          <w:ilvl w:val="0"/>
          <w:numId w:val="17"/>
        </w:numPr>
      </w:pPr>
      <w:r>
        <w:t xml:space="preserve">Näyttää </w:t>
      </w:r>
      <w:r w:rsidR="00470DAF">
        <w:t>verkkopakettien metadataa</w:t>
      </w:r>
    </w:p>
    <w:p w14:paraId="5EB93DF0" w14:textId="1CE12527" w:rsidR="00470DAF" w:rsidRDefault="00470DAF" w:rsidP="00F224F7">
      <w:pPr>
        <w:pStyle w:val="BodyText"/>
        <w:numPr>
          <w:ilvl w:val="0"/>
          <w:numId w:val="17"/>
        </w:numPr>
      </w:pPr>
      <w:r>
        <w:t>Parempi ICMP analy</w:t>
      </w:r>
      <w:r w:rsidR="00B81020">
        <w:t>soimiseen</w:t>
      </w:r>
    </w:p>
    <w:p w14:paraId="33A64014" w14:textId="53D94EAE" w:rsidR="00B81020" w:rsidRDefault="00B81020" w:rsidP="00B81020">
      <w:pPr>
        <w:pStyle w:val="BodyText"/>
      </w:pPr>
      <w:r w:rsidRPr="00B81020">
        <w:t>ICMP on Internet Control Messade Protocol, ja sitä käytetä</w:t>
      </w:r>
      <w:r>
        <w:t>än</w:t>
      </w:r>
      <w:r w:rsidR="00821DD1">
        <w:t xml:space="preserve"> pingaukseen, vihreiden raportoimiseen, verkko ongelmien selvittämiseen</w:t>
      </w:r>
      <w:r w:rsidR="00EB1CF8">
        <w:t xml:space="preserve">. SSH liikenne on suojattua, joten komennot ja salasanat eivät näy ulospäin. </w:t>
      </w:r>
      <w:r w:rsidR="00EE2DA7">
        <w:t>HTTP-liikenne on</w:t>
      </w:r>
      <w:r w:rsidR="00CE3936">
        <w:t xml:space="preserve"> selkokielistä ja liikkuu portissa 80. </w:t>
      </w:r>
      <w:r w:rsidR="00A50257">
        <w:t>Public ja Private keyden avulla suojattiin VM kone niin, että vain avaimen haltijat pääsevät sisään.</w:t>
      </w:r>
    </w:p>
    <w:p w14:paraId="78F83D42" w14:textId="447AB868" w:rsidR="00CE3936" w:rsidRPr="00B81020" w:rsidRDefault="00CE3936" w:rsidP="00B81020">
      <w:pPr>
        <w:pStyle w:val="BodyText"/>
      </w:pPr>
      <w:r>
        <w:t>Minulle oli todella paljon hankaluuksia ymmärtää, missä koneessa (lokaali vai VM) komentoja oli tarkoitus ajaa... Onnistuin</w:t>
      </w:r>
      <w:r w:rsidR="00A50257">
        <w:t xml:space="preserve"> lisäämään myös lokaaliin debianiin uuden käyttäjän :D. </w:t>
      </w:r>
    </w:p>
    <w:p w14:paraId="1669AF6C" w14:textId="77777777" w:rsidR="006B2490" w:rsidRPr="00B81020" w:rsidRDefault="006B2490" w:rsidP="00AE6DDC">
      <w:pPr>
        <w:pStyle w:val="BodyText"/>
      </w:pPr>
    </w:p>
    <w:sectPr w:rsidR="006B2490" w:rsidRPr="00B81020" w:rsidSect="00A61004">
      <w:headerReference w:type="default" r:id="rId21"/>
      <w:headerReference w:type="first" r:id="rId2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CE792" w14:textId="77777777" w:rsidR="00D5354F" w:rsidRDefault="00D5354F" w:rsidP="005B6516">
      <w:pPr>
        <w:spacing w:line="240" w:lineRule="auto"/>
      </w:pPr>
      <w:r>
        <w:separator/>
      </w:r>
    </w:p>
    <w:p w14:paraId="2CCC81EA" w14:textId="77777777" w:rsidR="00D5354F" w:rsidRDefault="00D5354F"/>
  </w:endnote>
  <w:endnote w:type="continuationSeparator" w:id="0">
    <w:p w14:paraId="7CD25C03" w14:textId="77777777" w:rsidR="00D5354F" w:rsidRDefault="00D5354F" w:rsidP="005B6516">
      <w:pPr>
        <w:spacing w:line="240" w:lineRule="auto"/>
      </w:pPr>
      <w:r>
        <w:continuationSeparator/>
      </w:r>
    </w:p>
    <w:p w14:paraId="2D20DFAB" w14:textId="77777777" w:rsidR="00D5354F" w:rsidRDefault="00D535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E5654" w14:textId="77777777" w:rsidR="00D5354F" w:rsidRDefault="00D5354F" w:rsidP="005B6516">
      <w:pPr>
        <w:spacing w:line="240" w:lineRule="auto"/>
      </w:pPr>
      <w:r>
        <w:separator/>
      </w:r>
    </w:p>
    <w:p w14:paraId="2ED2AFB4" w14:textId="77777777" w:rsidR="00D5354F" w:rsidRDefault="00D5354F"/>
  </w:footnote>
  <w:footnote w:type="continuationSeparator" w:id="0">
    <w:p w14:paraId="41D1135B" w14:textId="77777777" w:rsidR="00D5354F" w:rsidRDefault="00D5354F" w:rsidP="005B6516">
      <w:pPr>
        <w:spacing w:line="240" w:lineRule="auto"/>
      </w:pPr>
      <w:r>
        <w:continuationSeparator/>
      </w:r>
    </w:p>
    <w:p w14:paraId="0CE05F08" w14:textId="77777777" w:rsidR="00D5354F" w:rsidRDefault="00D535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450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29A7705D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05A0264C" w14:textId="77777777" w:rsidTr="009A0C12">
      <w:trPr>
        <w:trHeight w:val="416"/>
      </w:trPr>
      <w:tc>
        <w:tcPr>
          <w:tcW w:w="5240" w:type="dxa"/>
        </w:tcPr>
        <w:p w14:paraId="178E6565" w14:textId="384551EC" w:rsidR="009A0C12" w:rsidRPr="00E55197" w:rsidRDefault="00000000" w:rsidP="009F2044">
          <w:pPr>
            <w:pStyle w:val="HeaderPagenumber"/>
            <w:tabs>
              <w:tab w:val="left" w:pos="5216"/>
              <w:tab w:val="left" w:pos="9129"/>
            </w:tabs>
            <w:ind w:left="-110"/>
            <w:jc w:val="left"/>
            <w:rPr>
              <w:rFonts w:cs="Arial"/>
              <w:lang w:val="en-GB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eSpImw=="/>
            </w:sdtPr>
            <w:sdtContent>
              <w:r w:rsidR="00AE6DDC">
                <w:rPr>
                  <w:rFonts w:cs="Arial"/>
                  <w:lang w:val="en-GB"/>
                </w:rPr>
                <w:t>Aura Putkonen</w:t>
              </w:r>
            </w:sdtContent>
          </w:sdt>
        </w:p>
        <w:p w14:paraId="4CD4A3B7" w14:textId="77777777" w:rsidR="00E55197" w:rsidRDefault="00E55197" w:rsidP="00E55197">
          <w:pPr>
            <w:pStyle w:val="Header"/>
            <w:tabs>
              <w:tab w:val="clear" w:pos="4513"/>
              <w:tab w:val="clear" w:pos="9026"/>
              <w:tab w:val="clear" w:pos="9071"/>
            </w:tabs>
            <w:ind w:left="-110"/>
            <w:rPr>
              <w:lang w:val="en-US"/>
            </w:rPr>
          </w:pPr>
          <w:r w:rsidRPr="00EC4AC2">
            <w:rPr>
              <w:lang w:val="en-US"/>
            </w:rPr>
            <w:t>Haaga-Helia University of Applied Sciences</w:t>
          </w:r>
        </w:p>
        <w:p w14:paraId="14997D06" w14:textId="016274D2" w:rsidR="009A0C12" w:rsidRPr="00963CA4" w:rsidRDefault="00000000" w:rsidP="009F2044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-11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eSpImw=="/>
            </w:sdtPr>
            <w:sdtContent>
              <w:r w:rsidR="00AE6DDC" w:rsidRPr="00AE6DDC">
                <w:rPr>
                  <w:lang w:val="en-FI"/>
                </w:rPr>
                <w:t>Linux-palvelimet - ICI003AS2A-3021</w:t>
              </w:r>
            </w:sdtContent>
          </w:sdt>
        </w:p>
        <w:p w14:paraId="5F5E04FA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34F1D4B2" w14:textId="77777777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eSpImw=="/>
            </w:sdtPr>
            <w:sdtContent>
              <w:r w:rsidR="00167780">
                <w:rPr>
                  <w:rStyle w:val="BoldChar"/>
                </w:rPr>
                <w:t>Document type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797D64" w14:textId="625C52A2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9-14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AE6DDC">
                <w:rPr>
                  <w:rFonts w:cs="Arial"/>
                </w:rPr>
                <w:t>14.9.2026</w:t>
              </w:r>
            </w:sdtContent>
          </w:sdt>
        </w:p>
      </w:tc>
      <w:tc>
        <w:tcPr>
          <w:tcW w:w="702" w:type="dxa"/>
        </w:tcPr>
        <w:p w14:paraId="1BCC3F2B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6BE9E4A2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6F50F72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03CF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6B6F2372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1AFB7F0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09286C7A"/>
    <w:multiLevelType w:val="hybridMultilevel"/>
    <w:tmpl w:val="9668A19C"/>
    <w:lvl w:ilvl="0" w:tplc="938CCA62">
      <w:start w:val="14"/>
      <w:numFmt w:val="bullet"/>
      <w:lvlText w:val="-"/>
      <w:lvlJc w:val="left"/>
      <w:pPr>
        <w:ind w:left="2969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0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729" w:hanging="360"/>
      </w:pPr>
      <w:rPr>
        <w:rFonts w:ascii="Wingdings" w:hAnsi="Wingdings" w:hint="default"/>
      </w:r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4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5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16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15"/>
  </w:num>
  <w:num w:numId="2" w16cid:durableId="1530529121">
    <w:abstractNumId w:val="14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3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2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16"/>
  </w:num>
  <w:num w:numId="17" w16cid:durableId="21158312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DC"/>
    <w:rsid w:val="0000076C"/>
    <w:rsid w:val="0002268D"/>
    <w:rsid w:val="00031F0C"/>
    <w:rsid w:val="00037310"/>
    <w:rsid w:val="00045FD1"/>
    <w:rsid w:val="0004764B"/>
    <w:rsid w:val="00091425"/>
    <w:rsid w:val="000947DB"/>
    <w:rsid w:val="000A3B86"/>
    <w:rsid w:val="000A47BD"/>
    <w:rsid w:val="000B12F1"/>
    <w:rsid w:val="000C5C46"/>
    <w:rsid w:val="000D51EB"/>
    <w:rsid w:val="000F3B13"/>
    <w:rsid w:val="000F6929"/>
    <w:rsid w:val="00112F6E"/>
    <w:rsid w:val="00135021"/>
    <w:rsid w:val="00167780"/>
    <w:rsid w:val="00172D58"/>
    <w:rsid w:val="0018477A"/>
    <w:rsid w:val="00184F4C"/>
    <w:rsid w:val="00193AFD"/>
    <w:rsid w:val="001B44D7"/>
    <w:rsid w:val="001C1B02"/>
    <w:rsid w:val="0024159C"/>
    <w:rsid w:val="0026702C"/>
    <w:rsid w:val="002814FE"/>
    <w:rsid w:val="0028698A"/>
    <w:rsid w:val="00290D75"/>
    <w:rsid w:val="002C2AB0"/>
    <w:rsid w:val="002C741F"/>
    <w:rsid w:val="002C76CE"/>
    <w:rsid w:val="002D2945"/>
    <w:rsid w:val="002E555D"/>
    <w:rsid w:val="002F38B6"/>
    <w:rsid w:val="002F7AA9"/>
    <w:rsid w:val="00300A76"/>
    <w:rsid w:val="00311682"/>
    <w:rsid w:val="00331534"/>
    <w:rsid w:val="00347CFC"/>
    <w:rsid w:val="00366110"/>
    <w:rsid w:val="00366A4E"/>
    <w:rsid w:val="00385B54"/>
    <w:rsid w:val="003B7FF5"/>
    <w:rsid w:val="003C046D"/>
    <w:rsid w:val="003C54B6"/>
    <w:rsid w:val="003D2D27"/>
    <w:rsid w:val="003D7227"/>
    <w:rsid w:val="003F417D"/>
    <w:rsid w:val="00402C40"/>
    <w:rsid w:val="00463F17"/>
    <w:rsid w:val="00470DAF"/>
    <w:rsid w:val="0049582E"/>
    <w:rsid w:val="004A191B"/>
    <w:rsid w:val="004C04BA"/>
    <w:rsid w:val="004D5DFC"/>
    <w:rsid w:val="004D60A8"/>
    <w:rsid w:val="004F18FE"/>
    <w:rsid w:val="0050545C"/>
    <w:rsid w:val="00515758"/>
    <w:rsid w:val="00520E66"/>
    <w:rsid w:val="0052101C"/>
    <w:rsid w:val="00590093"/>
    <w:rsid w:val="005A0F7A"/>
    <w:rsid w:val="005B0B08"/>
    <w:rsid w:val="005B6516"/>
    <w:rsid w:val="005F484F"/>
    <w:rsid w:val="005F5839"/>
    <w:rsid w:val="00615245"/>
    <w:rsid w:val="006202BB"/>
    <w:rsid w:val="00633EEB"/>
    <w:rsid w:val="00642A63"/>
    <w:rsid w:val="00696BAC"/>
    <w:rsid w:val="006B13DD"/>
    <w:rsid w:val="006B2490"/>
    <w:rsid w:val="006D1A48"/>
    <w:rsid w:val="006D324E"/>
    <w:rsid w:val="00712E1D"/>
    <w:rsid w:val="007168A5"/>
    <w:rsid w:val="00720D9D"/>
    <w:rsid w:val="0074719F"/>
    <w:rsid w:val="00775599"/>
    <w:rsid w:val="007A457C"/>
    <w:rsid w:val="007B0B60"/>
    <w:rsid w:val="007B2E36"/>
    <w:rsid w:val="007F16DA"/>
    <w:rsid w:val="00821DD1"/>
    <w:rsid w:val="00825C67"/>
    <w:rsid w:val="00830E19"/>
    <w:rsid w:val="008369B0"/>
    <w:rsid w:val="00846B2D"/>
    <w:rsid w:val="00856467"/>
    <w:rsid w:val="008645B9"/>
    <w:rsid w:val="008656EB"/>
    <w:rsid w:val="008953DF"/>
    <w:rsid w:val="008D4F08"/>
    <w:rsid w:val="00913D4F"/>
    <w:rsid w:val="00917031"/>
    <w:rsid w:val="00922380"/>
    <w:rsid w:val="00963CA4"/>
    <w:rsid w:val="00967BA5"/>
    <w:rsid w:val="009854D0"/>
    <w:rsid w:val="009A0C12"/>
    <w:rsid w:val="009A4868"/>
    <w:rsid w:val="009E3532"/>
    <w:rsid w:val="009F2044"/>
    <w:rsid w:val="009F3002"/>
    <w:rsid w:val="00A0176E"/>
    <w:rsid w:val="00A15FF2"/>
    <w:rsid w:val="00A17ED2"/>
    <w:rsid w:val="00A269D8"/>
    <w:rsid w:val="00A50257"/>
    <w:rsid w:val="00A61004"/>
    <w:rsid w:val="00A73050"/>
    <w:rsid w:val="00A74897"/>
    <w:rsid w:val="00A86597"/>
    <w:rsid w:val="00AC61DB"/>
    <w:rsid w:val="00AC6C5C"/>
    <w:rsid w:val="00AE6DDC"/>
    <w:rsid w:val="00AE7828"/>
    <w:rsid w:val="00B109F7"/>
    <w:rsid w:val="00B4344C"/>
    <w:rsid w:val="00B75498"/>
    <w:rsid w:val="00B81020"/>
    <w:rsid w:val="00BD3DE9"/>
    <w:rsid w:val="00BE2574"/>
    <w:rsid w:val="00C2018D"/>
    <w:rsid w:val="00C20627"/>
    <w:rsid w:val="00C4579A"/>
    <w:rsid w:val="00C46722"/>
    <w:rsid w:val="00C71DA0"/>
    <w:rsid w:val="00CB07DF"/>
    <w:rsid w:val="00CE3936"/>
    <w:rsid w:val="00CF2BAF"/>
    <w:rsid w:val="00D12A94"/>
    <w:rsid w:val="00D5354F"/>
    <w:rsid w:val="00D738E8"/>
    <w:rsid w:val="00D83F56"/>
    <w:rsid w:val="00D96C0B"/>
    <w:rsid w:val="00DB4890"/>
    <w:rsid w:val="00DC2C96"/>
    <w:rsid w:val="00DE7F77"/>
    <w:rsid w:val="00DF4F1F"/>
    <w:rsid w:val="00DF7E6D"/>
    <w:rsid w:val="00E010C0"/>
    <w:rsid w:val="00E13E3C"/>
    <w:rsid w:val="00E14F1B"/>
    <w:rsid w:val="00E15947"/>
    <w:rsid w:val="00E36226"/>
    <w:rsid w:val="00E3738F"/>
    <w:rsid w:val="00E41293"/>
    <w:rsid w:val="00E55197"/>
    <w:rsid w:val="00E63590"/>
    <w:rsid w:val="00E957C7"/>
    <w:rsid w:val="00E9703C"/>
    <w:rsid w:val="00EB1CF8"/>
    <w:rsid w:val="00EB5BF2"/>
    <w:rsid w:val="00EE2DA7"/>
    <w:rsid w:val="00EF36E9"/>
    <w:rsid w:val="00EF6DB5"/>
    <w:rsid w:val="00F224F7"/>
    <w:rsid w:val="00F3252A"/>
    <w:rsid w:val="00F925A7"/>
    <w:rsid w:val="00FB3996"/>
    <w:rsid w:val="00FB4494"/>
    <w:rsid w:val="00FC0392"/>
    <w:rsid w:val="00FC73BE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A8667"/>
  <w15:chartTrackingRefBased/>
  <w15:docId w15:val="{8A3B840F-DA03-4D3F-A6D9-4CA12FD9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haagahelia.sharepoint.com/sites/Kuvapankki/Office/Thesis%20and%20reports/Assignment-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D0A0747F1141E584A561E5AB4C1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46649-6747-48F8-AF66-172B23316219}"/>
      </w:docPartPr>
      <w:docPartBody>
        <w:p w:rsidR="00000000" w:rsidRDefault="00000000">
          <w:pPr>
            <w:pStyle w:val="02D0A0747F1141E584A561E5AB4C17F3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ECC3DC6E3D4CD6965AA9F54F4BA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FC144-A691-4192-977F-2E67FD8B687A}"/>
      </w:docPartPr>
      <w:docPartBody>
        <w:p w:rsidR="00000000" w:rsidRDefault="00000000">
          <w:pPr>
            <w:pStyle w:val="15ECC3DC6E3D4CD6965AA9F54F4BA12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1AEE96983448F1AFCB9AB184AE1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0D8F6-CAEC-4AE4-A34E-2A463676B623}"/>
      </w:docPartPr>
      <w:docPartBody>
        <w:p w:rsidR="00000000" w:rsidRDefault="00000000">
          <w:pPr>
            <w:pStyle w:val="C41AEE96983448F1AFCB9AB184AE169F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B7ABC148614EB89A2405994566F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89246-4278-422C-8E0F-FADA74CF9356}"/>
      </w:docPartPr>
      <w:docPartBody>
        <w:p w:rsidR="00000000" w:rsidRDefault="00000000">
          <w:pPr>
            <w:pStyle w:val="D0B7ABC148614EB89A2405994566F553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7844D23786AE4F3180D143536EFB0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290B3-D629-4878-9102-00DAD5566368}"/>
      </w:docPartPr>
      <w:docPartBody>
        <w:p w:rsidR="00000000" w:rsidRDefault="00000000">
          <w:pPr>
            <w:pStyle w:val="7844D23786AE4F3180D143536EFB0296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F5"/>
    <w:rsid w:val="000135F5"/>
    <w:rsid w:val="00A7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en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02D0A0747F1141E584A561E5AB4C17F3">
    <w:name w:val="02D0A0747F1141E584A561E5AB4C17F3"/>
  </w:style>
  <w:style w:type="paragraph" w:customStyle="1" w:styleId="15ECC3DC6E3D4CD6965AA9F54F4BA127">
    <w:name w:val="15ECC3DC6E3D4CD6965AA9F54F4BA127"/>
  </w:style>
  <w:style w:type="paragraph" w:customStyle="1" w:styleId="C41AEE96983448F1AFCB9AB184AE169F">
    <w:name w:val="C41AEE96983448F1AFCB9AB184AE169F"/>
  </w:style>
  <w:style w:type="paragraph" w:customStyle="1" w:styleId="D0B7ABC148614EB89A2405994566F553">
    <w:name w:val="D0B7ABC148614EB89A2405994566F553"/>
  </w:style>
  <w:style w:type="paragraph" w:customStyle="1" w:styleId="7844D23786AE4F3180D143536EFB0296">
    <w:name w:val="7844D23786AE4F3180D143536EFB02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w14:textId="6FDA1229" w:rsidR="00A37C9A" w:rsidRPr="00E36226" w:rsidRDefault="00A37C9A" w:rsidP="00DF7E6D"&gt;&lt;w:r&gt;&lt;w:rPr&gt;&lt;w:rStyle w:val="BoldChar"/&gt;&lt;/w:rPr&gt;&lt;w:t&gt;Document type&lt;/w:t&gt;&lt;/w:r&gt;&lt;/w:p&gt;&lt;w:sectPr w:rsidR="00B67647" w:rsidRPr="00E36226"&gt;&lt;w:pgSz w:w="12240" w:h="15840"/&gt;&lt;w:pgMar w:top="1417" w:right="1134" w:bottom="1417" w:left="1134"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w:pos="4819"/&gt;&lt;w:tab w:val="clear" w:pos="9638"/&gt;&lt;/w:tabs&gt;&lt;/w:pPr&gt;&lt;w:rPr&gt;&lt;w:rFonts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w:pos="4819"/&gt;&lt;w:tab w:val="right" w:pos="9638"/&gt;&lt;/w:tabs&gt;&lt;w:spacing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2026-09-14T00:00:00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w14:textId="1A37A07C" w:rsidR="008712E0" w:rsidRPr="00E36226" w:rsidRDefault="008712E0" w:rsidP="00DF7E6D"&gt;&lt;w:pPr&gt;&lt;w:tabs&gt;&lt;w:tab w:val="center" w:pos="4513"/&gt;&lt;w:tab w:val="right" w:pos="9026"/&gt;&lt;w:tab w:val="left" w:pos="9071"/&gt;&lt;/w:tabs&gt;&lt;w:spacing w:line="240" w:lineRule="auto"/&gt;&lt;w:ind w:left="-110"/&gt;&lt;/w:pPr&gt;&lt;w:r w:rsidRPr="00AE6DDC"&gt;&lt;w:rPr&gt;&lt;w:lang w:val="en-FI"/&gt;&lt;/w:rPr&gt;&lt;w:t&gt;Linux-palvelimet - ICI003AS2A-3021&lt;/w:t&gt;&lt;/w:r&gt;&lt;/w:p&gt;&lt;w:sectPr w:rsidR="00384B99"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w14:textId="0475F14E" w:rsidR="00CE649B" w:rsidRPr="00963CA4" w:rsidRDefault="00CE649B" w:rsidP="00515758"&gt;&lt;w:pPr&gt;&lt;w:rPr&gt;&lt;w:rFonts w:cs="Arial"/&gt;&lt;/w:rPr&gt;&lt;/w:pPr&gt;&lt;w:r&gt;&lt;w:rPr&gt;&lt;w:rFonts w:cs="Arial"/&gt;&lt;w:lang w:val="en-GB"/&gt;&lt;/w:rPr&gt;&lt;w:t&gt;Aura Putkonen&lt;/w:t&gt;&lt;/w:r&gt;&lt;/w:p&gt;&lt;w:sectPr w:rsidR="002B4E92"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D45E6F-54ED-40F5-920A-A600CBAE9277}">
  <ds:schemaRefs/>
</ds:datastoreItem>
</file>

<file path=customXml/itemProps3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9e39483-dd21-4c25-b848-2a625cff7939}" enabled="0" method="" siteId="{a9e39483-dd21-4c25-b848-2a625cff79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Assignment-template</Template>
  <TotalTime>424</TotalTime>
  <Pages>4</Pages>
  <Words>200</Words>
  <Characters>1141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Main Title Reflecting the Document Content</vt:lpstr>
      <vt:lpstr>Asiakirjan sisältöä kuvaava pääotsikko</vt:lpstr>
    </vt:vector>
  </TitlesOfParts>
  <Company>Haaga-Helia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Raportti 4</dc:title>
  <dc:subject/>
  <dc:creator>aura putkonen</dc:creator>
  <cp:keywords/>
  <dc:description/>
  <cp:lastModifiedBy>Putkonen Aura</cp:lastModifiedBy>
  <cp:revision>37</cp:revision>
  <dcterms:created xsi:type="dcterms:W3CDTF">2026-09-14T08:44:00Z</dcterms:created>
  <dcterms:modified xsi:type="dcterms:W3CDTF">2026-09-14T15:48:00Z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